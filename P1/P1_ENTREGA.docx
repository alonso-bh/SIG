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2A4" w:rsidRDefault="00713F84" w:rsidP="00C90906">
      <w:pPr>
        <w:jc w:val="center"/>
      </w:pPr>
      <w:r w:rsidRPr="00713F84">
        <w:rPr>
          <w:noProof/>
          <w:lang w:eastAsia="es-ES"/>
        </w:rPr>
        <w:drawing>
          <wp:inline distT="0" distB="0" distL="0" distR="0">
            <wp:extent cx="2286000" cy="2286000"/>
            <wp:effectExtent l="0" t="0" r="0" b="0"/>
            <wp:docPr id="1" name="Imagen 1" descr="C:\Users\UX430U\Desktop\iconos\u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X430U\Desktop\iconos\ug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217" cy="230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84" w:rsidRDefault="00713F84" w:rsidP="00C90906">
      <w:pPr>
        <w:jc w:val="center"/>
      </w:pPr>
    </w:p>
    <w:p w:rsidR="00713F84" w:rsidRDefault="00713F84" w:rsidP="00C90906">
      <w:pPr>
        <w:jc w:val="center"/>
      </w:pPr>
    </w:p>
    <w:p w:rsidR="00713F84" w:rsidRDefault="00713F84" w:rsidP="00C90906">
      <w:pPr>
        <w:jc w:val="center"/>
      </w:pPr>
    </w:p>
    <w:p w:rsidR="00713F84" w:rsidRDefault="00713F84" w:rsidP="00C90906">
      <w:pPr>
        <w:jc w:val="center"/>
      </w:pPr>
    </w:p>
    <w:p w:rsidR="00713F84" w:rsidRPr="00C90906" w:rsidRDefault="00713F84" w:rsidP="00C90906">
      <w:pPr>
        <w:pStyle w:val="Puesto"/>
        <w:rPr>
          <w:rFonts w:ascii="Gentium Book Basic" w:hAnsi="Gentium Book Basic"/>
          <w14:shadow w14:blurRad="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90906">
        <w:rPr>
          <w:rFonts w:ascii="Gentium Book Basic" w:hAnsi="Gentium Book Basic"/>
          <w14:shadow w14:blurRad="0" w14:dist="38100" w14:dir="2700000" w14:sx="100000" w14:sy="100000" w14:kx="0" w14:ky="0" w14:algn="tl">
            <w14:srgbClr w14:val="000000">
              <w14:alpha w14:val="60000"/>
            </w14:srgbClr>
          </w14:shadow>
        </w:rPr>
        <w:t>Práctica 1: Cartografía digital y temática con QGIS</w:t>
      </w:r>
    </w:p>
    <w:p w:rsidR="00713F84" w:rsidRDefault="00713F84" w:rsidP="00C90906">
      <w:pPr>
        <w:jc w:val="center"/>
      </w:pPr>
    </w:p>
    <w:p w:rsidR="00713F84" w:rsidRDefault="00713F84" w:rsidP="00C90906">
      <w:pPr>
        <w:jc w:val="center"/>
      </w:pPr>
    </w:p>
    <w:p w:rsidR="00713F84" w:rsidRDefault="00713F84" w:rsidP="00C90906">
      <w:pPr>
        <w:jc w:val="center"/>
      </w:pPr>
    </w:p>
    <w:p w:rsidR="001D03D1" w:rsidRPr="001D03D1" w:rsidRDefault="001D03D1" w:rsidP="001D03D1">
      <w:pPr>
        <w:jc w:val="center"/>
        <w:rPr>
          <w:rFonts w:ascii="Gentium Book Basic" w:hAnsi="Gentium Book Basic"/>
          <w:b/>
          <w:color w:val="1F497D" w:themeColor="text2"/>
          <w:sz w:val="44"/>
        </w:rPr>
      </w:pPr>
      <w:r w:rsidRPr="001D03D1">
        <w:rPr>
          <w:rFonts w:ascii="Gentium Book Basic" w:hAnsi="Gentium Book Basic"/>
          <w:b/>
          <w:color w:val="1F497D" w:themeColor="text2"/>
          <w:sz w:val="44"/>
        </w:rPr>
        <w:t>SISTEMAS DE INFORMACIÓN GEOGRÁFICA</w:t>
      </w:r>
    </w:p>
    <w:p w:rsidR="001D03D1" w:rsidRDefault="001D03D1" w:rsidP="00C90906">
      <w:pPr>
        <w:jc w:val="center"/>
      </w:pPr>
    </w:p>
    <w:p w:rsidR="001D03D1" w:rsidRDefault="001D03D1" w:rsidP="00C90906">
      <w:pPr>
        <w:jc w:val="center"/>
      </w:pPr>
    </w:p>
    <w:p w:rsidR="00713F84" w:rsidRDefault="00713F84" w:rsidP="00C90906">
      <w:pPr>
        <w:jc w:val="center"/>
      </w:pPr>
    </w:p>
    <w:p w:rsidR="00713F84" w:rsidRDefault="00713F84" w:rsidP="00C90906">
      <w:pPr>
        <w:jc w:val="center"/>
      </w:pPr>
    </w:p>
    <w:p w:rsidR="00713F84" w:rsidRPr="001D03D1" w:rsidRDefault="00713F84" w:rsidP="00C90906">
      <w:pPr>
        <w:jc w:val="center"/>
        <w:rPr>
          <w:b/>
          <w:sz w:val="40"/>
        </w:rPr>
      </w:pPr>
      <w:r w:rsidRPr="001D03D1">
        <w:rPr>
          <w:b/>
          <w:sz w:val="40"/>
        </w:rPr>
        <w:t>Alonso Bueno Herrero</w:t>
      </w:r>
    </w:p>
    <w:p w:rsidR="00713F84" w:rsidRPr="001D03D1" w:rsidRDefault="00713F84" w:rsidP="00C90906">
      <w:pPr>
        <w:jc w:val="center"/>
        <w:rPr>
          <w:b/>
          <w:sz w:val="44"/>
        </w:rPr>
      </w:pPr>
    </w:p>
    <w:p w:rsidR="00713F84" w:rsidRPr="001D03D1" w:rsidRDefault="00713F84" w:rsidP="00C90906">
      <w:pPr>
        <w:jc w:val="center"/>
        <w:rPr>
          <w:rFonts w:ascii="ITC Officina Serif Std Book" w:hAnsi="ITC Officina Serif Std Book"/>
          <w:b/>
          <w:i/>
          <w:sz w:val="36"/>
        </w:rPr>
      </w:pPr>
      <w:r w:rsidRPr="001D03D1">
        <w:rPr>
          <w:rFonts w:ascii="ITC Officina Serif Std Book" w:hAnsi="ITC Officina Serif Std Book"/>
          <w:b/>
          <w:i/>
          <w:sz w:val="36"/>
        </w:rPr>
        <w:t>Grado en Ingeniería Informática</w:t>
      </w:r>
    </w:p>
    <w:p w:rsidR="00713F84" w:rsidRPr="001D03D1" w:rsidRDefault="00713F84" w:rsidP="00C90906">
      <w:pPr>
        <w:jc w:val="center"/>
        <w:rPr>
          <w:rFonts w:ascii="ITC Officina Serif Std Book" w:hAnsi="ITC Officina Serif Std Book"/>
          <w:b/>
          <w:sz w:val="36"/>
        </w:rPr>
      </w:pPr>
      <w:r w:rsidRPr="001D03D1">
        <w:rPr>
          <w:rFonts w:ascii="ITC Officina Serif Std Book" w:hAnsi="ITC Officina Serif Std Book"/>
          <w:b/>
          <w:sz w:val="36"/>
        </w:rPr>
        <w:t>Curso 2020-21</w:t>
      </w:r>
    </w:p>
    <w:p w:rsidR="00713F84" w:rsidRPr="001D03D1" w:rsidRDefault="00713F84" w:rsidP="00C90906">
      <w:pPr>
        <w:jc w:val="center"/>
        <w:rPr>
          <w:rFonts w:ascii="ITC Officina Serif Std Book" w:hAnsi="ITC Officina Serif Std Book"/>
          <w:b/>
          <w:sz w:val="36"/>
        </w:rPr>
      </w:pPr>
    </w:p>
    <w:p w:rsidR="00713F84" w:rsidRPr="001D03D1" w:rsidRDefault="00713F84" w:rsidP="00C90906">
      <w:pPr>
        <w:jc w:val="center"/>
        <w:rPr>
          <w:rFonts w:ascii="ITC Officina Serif Std Book" w:hAnsi="ITC Officina Serif Std Book"/>
          <w:b/>
          <w:sz w:val="36"/>
        </w:rPr>
      </w:pPr>
      <w:r w:rsidRPr="001D03D1">
        <w:rPr>
          <w:rFonts w:ascii="ITC Officina Serif Std Book" w:hAnsi="ITC Officina Serif Std Book"/>
          <w:b/>
          <w:sz w:val="36"/>
        </w:rPr>
        <w:t>Especialidad en Sistemas de Información</w:t>
      </w:r>
    </w:p>
    <w:p w:rsidR="00713F84" w:rsidRDefault="00713F84" w:rsidP="00C90906">
      <w:pPr>
        <w:jc w:val="center"/>
        <w:rPr>
          <w:b/>
          <w:sz w:val="48"/>
        </w:rPr>
      </w:pPr>
      <w:r>
        <w:rPr>
          <w:b/>
          <w:sz w:val="48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bidi="ar-SA"/>
        </w:rPr>
        <w:id w:val="-1903904362"/>
        <w:docPartObj>
          <w:docPartGallery w:val="Table of Contents"/>
          <w:docPartUnique/>
        </w:docPartObj>
      </w:sdtPr>
      <w:sdtEndPr/>
      <w:sdtContent>
        <w:p w:rsidR="00713F84" w:rsidRDefault="00713F84" w:rsidP="00C90906">
          <w:pPr>
            <w:pStyle w:val="TtulodeTDC"/>
            <w:jc w:val="both"/>
          </w:pPr>
          <w:r>
            <w:t>Tabla de contenido</w:t>
          </w:r>
        </w:p>
        <w:p w:rsidR="00F36973" w:rsidRDefault="0053041D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03439" w:history="1">
            <w:r w:rsidR="00F36973" w:rsidRPr="00821703">
              <w:rPr>
                <w:rStyle w:val="Hipervnculo"/>
                <w:noProof/>
              </w:rPr>
              <w:t>Ejercicio 17</w:t>
            </w:r>
            <w:r w:rsidR="00F36973">
              <w:rPr>
                <w:noProof/>
                <w:webHidden/>
              </w:rPr>
              <w:tab/>
            </w:r>
            <w:r w:rsidR="00F36973">
              <w:rPr>
                <w:noProof/>
                <w:webHidden/>
              </w:rPr>
              <w:fldChar w:fldCharType="begin"/>
            </w:r>
            <w:r w:rsidR="00F36973">
              <w:rPr>
                <w:noProof/>
                <w:webHidden/>
              </w:rPr>
              <w:instrText xml:space="preserve"> PAGEREF _Toc52203439 \h </w:instrText>
            </w:r>
            <w:r w:rsidR="00F36973">
              <w:rPr>
                <w:noProof/>
                <w:webHidden/>
              </w:rPr>
            </w:r>
            <w:r w:rsidR="00F36973">
              <w:rPr>
                <w:noProof/>
                <w:webHidden/>
              </w:rPr>
              <w:fldChar w:fldCharType="separate"/>
            </w:r>
            <w:r w:rsidR="00C25481">
              <w:rPr>
                <w:noProof/>
                <w:webHidden/>
              </w:rPr>
              <w:t>3</w:t>
            </w:r>
            <w:r w:rsidR="00F36973">
              <w:rPr>
                <w:noProof/>
                <w:webHidden/>
              </w:rPr>
              <w:fldChar w:fldCharType="end"/>
            </w:r>
          </w:hyperlink>
        </w:p>
        <w:p w:rsidR="00F36973" w:rsidRDefault="00F36973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2203440" w:history="1">
            <w:r w:rsidRPr="00821703">
              <w:rPr>
                <w:rStyle w:val="Hipervnculo"/>
                <w:noProof/>
              </w:rPr>
              <w:t>Ejercicio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54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973" w:rsidRDefault="00F36973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2203441" w:history="1">
            <w:r w:rsidRPr="00821703">
              <w:rPr>
                <w:rStyle w:val="Hipervnculo"/>
                <w:noProof/>
              </w:rPr>
              <w:t>Ejercicio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54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F84" w:rsidRDefault="0053041D" w:rsidP="00C90906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13F84" w:rsidRPr="00713F84" w:rsidRDefault="00713F84" w:rsidP="00C90906">
      <w:pPr>
        <w:ind w:left="360" w:firstLine="0"/>
        <w:jc w:val="both"/>
      </w:pPr>
    </w:p>
    <w:p w:rsidR="00713F84" w:rsidRDefault="00713F84" w:rsidP="00C90906">
      <w:pPr>
        <w:jc w:val="both"/>
      </w:pPr>
    </w:p>
    <w:p w:rsidR="00713F84" w:rsidRDefault="00713F84" w:rsidP="00C90906">
      <w:pPr>
        <w:jc w:val="both"/>
      </w:pPr>
    </w:p>
    <w:p w:rsidR="00713F84" w:rsidRDefault="00713F84" w:rsidP="00C90906">
      <w:pPr>
        <w:jc w:val="both"/>
      </w:pPr>
    </w:p>
    <w:p w:rsidR="00713F84" w:rsidRDefault="00713F84" w:rsidP="00C90906">
      <w:pPr>
        <w:jc w:val="both"/>
      </w:pPr>
      <w:r>
        <w:br w:type="page"/>
      </w:r>
    </w:p>
    <w:p w:rsidR="0076662F" w:rsidRDefault="0076662F" w:rsidP="0076662F">
      <w:pPr>
        <w:pStyle w:val="Ttulo1"/>
      </w:pPr>
      <w:bookmarkStart w:id="0" w:name="_Toc52203439"/>
      <w:r>
        <w:lastRenderedPageBreak/>
        <w:t>Ejercicio 17</w:t>
      </w:r>
      <w:bookmarkEnd w:id="0"/>
    </w:p>
    <w:p w:rsidR="0076662F" w:rsidRDefault="0076662F" w:rsidP="005E4EAE">
      <w:pPr>
        <w:ind w:firstLine="0"/>
      </w:pPr>
      <w:r>
        <w:t>Guardando el proyecto como imagen:</w:t>
      </w:r>
    </w:p>
    <w:p w:rsidR="0076662F" w:rsidRDefault="0076662F" w:rsidP="005E4EAE">
      <w:pPr>
        <w:ind w:firstLine="0"/>
      </w:pPr>
    </w:p>
    <w:p w:rsidR="0076662F" w:rsidRDefault="0076662F" w:rsidP="005E4EAE">
      <w:pPr>
        <w:ind w:firstLine="0"/>
      </w:pPr>
      <w:r>
        <w:rPr>
          <w:noProof/>
          <w:lang w:eastAsia="es-ES"/>
        </w:rPr>
        <w:drawing>
          <wp:inline distT="0" distB="0" distL="0" distR="0" wp14:anchorId="1EB01960" wp14:editId="7A2467AC">
            <wp:extent cx="5612130" cy="29813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F" w:rsidRDefault="0076662F" w:rsidP="005E4EAE">
      <w:pPr>
        <w:ind w:firstLine="0"/>
      </w:pPr>
    </w:p>
    <w:p w:rsidR="0076662F" w:rsidRDefault="0076662F" w:rsidP="005E4EAE">
      <w:pPr>
        <w:ind w:firstLine="0"/>
      </w:pPr>
      <w:r>
        <w:t>Tras generarse y abrir la imagen guardada</w:t>
      </w:r>
      <w:r w:rsidR="009D46AC">
        <w:t xml:space="preserve"> con el visor de imágenes de Windows</w:t>
      </w:r>
      <w:r>
        <w:t>:</w:t>
      </w:r>
      <w:r w:rsidR="009D46AC">
        <w:t xml:space="preserve"> </w:t>
      </w:r>
    </w:p>
    <w:p w:rsidR="0076662F" w:rsidRDefault="0076662F" w:rsidP="005E4EAE">
      <w:pPr>
        <w:ind w:firstLine="0"/>
      </w:pPr>
    </w:p>
    <w:p w:rsidR="0076662F" w:rsidRDefault="0076662F" w:rsidP="005E4EAE">
      <w:pPr>
        <w:ind w:firstLine="0"/>
      </w:pPr>
      <w:r>
        <w:rPr>
          <w:noProof/>
          <w:lang w:eastAsia="es-ES"/>
        </w:rPr>
        <w:drawing>
          <wp:inline distT="0" distB="0" distL="0" distR="0" wp14:anchorId="5F812E26" wp14:editId="5A393AB7">
            <wp:extent cx="5612130" cy="29813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F" w:rsidRDefault="0076662F" w:rsidP="0076662F">
      <w:pPr>
        <w:pStyle w:val="Ttulo1"/>
      </w:pPr>
      <w:bookmarkStart w:id="1" w:name="_Toc52203440"/>
      <w:r>
        <w:t>Ejercicio 18</w:t>
      </w:r>
      <w:bookmarkEnd w:id="1"/>
    </w:p>
    <w:p w:rsidR="0076662F" w:rsidRDefault="0076662F" w:rsidP="005E4EAE">
      <w:pPr>
        <w:ind w:firstLine="0"/>
      </w:pPr>
      <w:r>
        <w:t xml:space="preserve">Paso </w:t>
      </w:r>
      <w:r w:rsidR="009D46AC">
        <w:t>1: E</w:t>
      </w:r>
      <w:r>
        <w:t>ntrando al diseñador de impresión:</w:t>
      </w:r>
      <w:r w:rsidR="009D46AC">
        <w:t xml:space="preserve"> </w:t>
      </w:r>
    </w:p>
    <w:p w:rsidR="0076662F" w:rsidRDefault="0076662F" w:rsidP="005E4EAE">
      <w:pPr>
        <w:ind w:firstLine="0"/>
      </w:pPr>
    </w:p>
    <w:p w:rsidR="0076662F" w:rsidRDefault="0076662F" w:rsidP="005E4EAE">
      <w:pPr>
        <w:ind w:firstLine="0"/>
      </w:pPr>
      <w:r>
        <w:rPr>
          <w:noProof/>
          <w:lang w:eastAsia="es-ES"/>
        </w:rPr>
        <w:lastRenderedPageBreak/>
        <w:drawing>
          <wp:inline distT="0" distB="0" distL="0" distR="0" wp14:anchorId="3CE01715" wp14:editId="1EEEE538">
            <wp:extent cx="5612130" cy="29813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F" w:rsidRDefault="0076662F" w:rsidP="005E4EAE">
      <w:pPr>
        <w:ind w:firstLine="0"/>
      </w:pPr>
    </w:p>
    <w:p w:rsidR="0076662F" w:rsidRDefault="0076662F" w:rsidP="005E4EAE">
      <w:pPr>
        <w:ind w:firstLine="0"/>
      </w:pPr>
      <w:r>
        <w:t xml:space="preserve">Paso </w:t>
      </w:r>
      <w:r w:rsidR="009D46AC">
        <w:t>2: G</w:t>
      </w:r>
      <w:r>
        <w:t>enerando el área donde irá el mapa dentro del área de impresión:</w:t>
      </w:r>
    </w:p>
    <w:p w:rsidR="0076662F" w:rsidRDefault="0076662F" w:rsidP="005E4EAE">
      <w:pPr>
        <w:ind w:firstLine="0"/>
      </w:pPr>
    </w:p>
    <w:p w:rsidR="0076662F" w:rsidRDefault="0076662F" w:rsidP="005E4EAE">
      <w:pPr>
        <w:ind w:firstLine="0"/>
      </w:pPr>
      <w:r>
        <w:rPr>
          <w:noProof/>
          <w:lang w:eastAsia="es-ES"/>
        </w:rPr>
        <w:drawing>
          <wp:inline distT="0" distB="0" distL="0" distR="0" wp14:anchorId="7104313F" wp14:editId="22787AD6">
            <wp:extent cx="5612130" cy="298132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F" w:rsidRDefault="0076662F" w:rsidP="005E4EAE">
      <w:pPr>
        <w:ind w:firstLine="0"/>
      </w:pPr>
    </w:p>
    <w:p w:rsidR="0076662F" w:rsidRDefault="0076662F" w:rsidP="005E4EAE">
      <w:pPr>
        <w:ind w:firstLine="0"/>
      </w:pPr>
      <w:r>
        <w:t>Paso 3: Añadiendo la etiqueta:</w:t>
      </w:r>
    </w:p>
    <w:p w:rsidR="0076662F" w:rsidRDefault="0076662F" w:rsidP="005E4EAE">
      <w:pPr>
        <w:ind w:firstLine="0"/>
      </w:pPr>
    </w:p>
    <w:p w:rsidR="0076662F" w:rsidRDefault="0076662F" w:rsidP="005E4EAE">
      <w:pPr>
        <w:ind w:firstLine="0"/>
      </w:pPr>
      <w:r>
        <w:rPr>
          <w:noProof/>
          <w:lang w:eastAsia="es-ES"/>
        </w:rPr>
        <w:lastRenderedPageBreak/>
        <w:drawing>
          <wp:inline distT="0" distB="0" distL="0" distR="0" wp14:anchorId="11C32946" wp14:editId="0E4B6D2C">
            <wp:extent cx="5612130" cy="29813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F" w:rsidRDefault="0076662F" w:rsidP="005E4EAE">
      <w:pPr>
        <w:ind w:firstLine="0"/>
      </w:pPr>
    </w:p>
    <w:p w:rsidR="00B41744" w:rsidRDefault="00B41744" w:rsidP="005E4EAE">
      <w:pPr>
        <w:ind w:firstLine="0"/>
      </w:pPr>
      <w:r>
        <w:t>Paso 4: Añadiendo la escala:</w:t>
      </w:r>
    </w:p>
    <w:p w:rsidR="00B41744" w:rsidRDefault="00B41744" w:rsidP="005E4EAE">
      <w:pPr>
        <w:ind w:firstLine="0"/>
      </w:pPr>
    </w:p>
    <w:p w:rsidR="00B41744" w:rsidRDefault="00B41744" w:rsidP="005E4EAE">
      <w:pPr>
        <w:ind w:firstLine="0"/>
      </w:pPr>
      <w:r>
        <w:rPr>
          <w:noProof/>
          <w:lang w:eastAsia="es-ES"/>
        </w:rPr>
        <w:drawing>
          <wp:inline distT="0" distB="0" distL="0" distR="0" wp14:anchorId="71FC11B6" wp14:editId="2D3E26EC">
            <wp:extent cx="5612130" cy="298132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44" w:rsidRDefault="00B41744" w:rsidP="005E4EAE">
      <w:pPr>
        <w:ind w:firstLine="0"/>
      </w:pPr>
    </w:p>
    <w:p w:rsidR="00B41744" w:rsidRDefault="00B41744" w:rsidP="005E4EAE">
      <w:pPr>
        <w:ind w:firstLine="0"/>
      </w:pPr>
      <w:r>
        <w:t>Paso 5: añadiendo la leyenda:</w:t>
      </w:r>
    </w:p>
    <w:p w:rsidR="00B41744" w:rsidRDefault="00B41744" w:rsidP="005E4EAE">
      <w:pPr>
        <w:ind w:firstLine="0"/>
      </w:pPr>
    </w:p>
    <w:p w:rsidR="00B41744" w:rsidRDefault="00B41744" w:rsidP="005E4EAE">
      <w:pPr>
        <w:ind w:firstLine="0"/>
      </w:pPr>
      <w:r>
        <w:rPr>
          <w:noProof/>
          <w:lang w:eastAsia="es-ES"/>
        </w:rPr>
        <w:lastRenderedPageBreak/>
        <w:drawing>
          <wp:inline distT="0" distB="0" distL="0" distR="0" wp14:anchorId="51163E08" wp14:editId="2D6CE814">
            <wp:extent cx="5612130" cy="298132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44" w:rsidRDefault="00B41744" w:rsidP="005E4EAE">
      <w:pPr>
        <w:ind w:firstLine="0"/>
      </w:pPr>
    </w:p>
    <w:p w:rsidR="00B41744" w:rsidRDefault="00B41744" w:rsidP="005E4EAE">
      <w:pPr>
        <w:ind w:firstLine="0"/>
      </w:pPr>
      <w:r>
        <w:t>Adicionalmente, he quitado los elementos de la leyenda que no aparecen en el mapa mostrado:</w:t>
      </w:r>
    </w:p>
    <w:p w:rsidR="00B41744" w:rsidRDefault="00B41744" w:rsidP="005E4EAE">
      <w:pPr>
        <w:ind w:firstLine="0"/>
      </w:pPr>
    </w:p>
    <w:p w:rsidR="00B41744" w:rsidRDefault="00B41744" w:rsidP="005E4EAE">
      <w:pPr>
        <w:ind w:firstLine="0"/>
      </w:pPr>
      <w:r>
        <w:rPr>
          <w:noProof/>
          <w:lang w:eastAsia="es-ES"/>
        </w:rPr>
        <w:drawing>
          <wp:inline distT="0" distB="0" distL="0" distR="0" wp14:anchorId="5A5B8963" wp14:editId="1BD460FD">
            <wp:extent cx="5612130" cy="298132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44" w:rsidRDefault="00B41744" w:rsidP="005E4EAE">
      <w:pPr>
        <w:ind w:firstLine="0"/>
      </w:pPr>
    </w:p>
    <w:p w:rsidR="00B41744" w:rsidRDefault="00B41744" w:rsidP="005E4EAE">
      <w:pPr>
        <w:ind w:firstLine="0"/>
      </w:pPr>
      <w:r>
        <w:t>Paso final: exportando como PDF el mapa generado:</w:t>
      </w:r>
    </w:p>
    <w:p w:rsidR="00B41744" w:rsidRDefault="00B41744" w:rsidP="005E4EAE">
      <w:pPr>
        <w:ind w:firstLine="0"/>
      </w:pPr>
    </w:p>
    <w:p w:rsidR="00B41744" w:rsidRDefault="00B41744" w:rsidP="005E4EAE">
      <w:pPr>
        <w:ind w:firstLine="0"/>
      </w:pPr>
      <w:r>
        <w:rPr>
          <w:noProof/>
          <w:lang w:eastAsia="es-ES"/>
        </w:rPr>
        <w:lastRenderedPageBreak/>
        <w:drawing>
          <wp:inline distT="0" distB="0" distL="0" distR="0" wp14:anchorId="63D38C4D" wp14:editId="589FBE00">
            <wp:extent cx="5612130" cy="2981325"/>
            <wp:effectExtent l="0" t="0" r="762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44" w:rsidRDefault="00B41744" w:rsidP="005E4EAE">
      <w:pPr>
        <w:ind w:firstLine="0"/>
      </w:pPr>
    </w:p>
    <w:p w:rsidR="00B41744" w:rsidRDefault="00B41744" w:rsidP="005E4EAE">
      <w:pPr>
        <w:ind w:firstLine="0"/>
      </w:pPr>
      <w:r>
        <w:t>Y el resultado, con un visor de PDF</w:t>
      </w:r>
      <w:r w:rsidR="009D46AC">
        <w:t>,</w:t>
      </w:r>
      <w:r>
        <w:t xml:space="preserve"> es:</w:t>
      </w:r>
      <w:r w:rsidR="009D46AC">
        <w:t xml:space="preserve"> </w:t>
      </w:r>
    </w:p>
    <w:p w:rsidR="00B41744" w:rsidRDefault="00B41744" w:rsidP="005E4EAE">
      <w:pPr>
        <w:ind w:firstLine="0"/>
      </w:pPr>
    </w:p>
    <w:p w:rsidR="00B41744" w:rsidRDefault="009D46AC" w:rsidP="005E4EAE">
      <w:pPr>
        <w:ind w:firstLine="0"/>
      </w:pPr>
      <w:r>
        <w:rPr>
          <w:noProof/>
          <w:lang w:eastAsia="es-ES"/>
        </w:rPr>
        <w:drawing>
          <wp:inline distT="0" distB="0" distL="0" distR="0" wp14:anchorId="2497CF6B" wp14:editId="71DFB59C">
            <wp:extent cx="5612130" cy="29813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F" w:rsidRDefault="0076662F" w:rsidP="009D46AC">
      <w:pPr>
        <w:pStyle w:val="Ttulo1"/>
      </w:pPr>
      <w:bookmarkStart w:id="2" w:name="_Toc52203441"/>
      <w:r>
        <w:t xml:space="preserve">Ejercicio </w:t>
      </w:r>
      <w:r w:rsidR="009D46AC">
        <w:t>19</w:t>
      </w:r>
      <w:bookmarkEnd w:id="2"/>
    </w:p>
    <w:p w:rsidR="00B41744" w:rsidRDefault="00B41744" w:rsidP="009D46AC">
      <w:pPr>
        <w:jc w:val="both"/>
      </w:pPr>
      <w:r>
        <w:t>Generando un mapa para la web, incluyendo las capas originales (municipios, red hidrográfica, pantanos):</w:t>
      </w:r>
    </w:p>
    <w:p w:rsidR="00B41744" w:rsidRDefault="00B41744" w:rsidP="005E4EAE">
      <w:pPr>
        <w:ind w:firstLine="0"/>
      </w:pPr>
    </w:p>
    <w:p w:rsidR="00B41744" w:rsidRDefault="00B41744" w:rsidP="005E4EAE">
      <w:pPr>
        <w:ind w:firstLine="0"/>
      </w:pPr>
      <w:r>
        <w:rPr>
          <w:noProof/>
          <w:lang w:eastAsia="es-ES"/>
        </w:rPr>
        <w:lastRenderedPageBreak/>
        <w:drawing>
          <wp:inline distT="0" distB="0" distL="0" distR="0" wp14:anchorId="46134FDE" wp14:editId="0B601018">
            <wp:extent cx="5612130" cy="2981325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44" w:rsidRDefault="00B41744" w:rsidP="005E4EAE">
      <w:pPr>
        <w:ind w:firstLine="0"/>
      </w:pPr>
    </w:p>
    <w:p w:rsidR="00B41744" w:rsidRDefault="00F6416C" w:rsidP="005E4EAE">
      <w:pPr>
        <w:ind w:firstLine="0"/>
      </w:pPr>
      <w:r>
        <w:t>Paso final: detalle del mapa generado para web, visto desde el navegador (Q</w:t>
      </w:r>
      <w:r w:rsidR="009D46AC">
        <w:t xml:space="preserve">GIS lo ha abierto directamente):  </w:t>
      </w:r>
    </w:p>
    <w:p w:rsidR="00F6416C" w:rsidRDefault="00F6416C" w:rsidP="005E4EAE">
      <w:pPr>
        <w:ind w:firstLine="0"/>
      </w:pPr>
    </w:p>
    <w:p w:rsidR="00F6416C" w:rsidRDefault="00F6416C" w:rsidP="005E4EAE">
      <w:pPr>
        <w:ind w:firstLine="0"/>
      </w:pPr>
      <w:r>
        <w:rPr>
          <w:noProof/>
          <w:lang w:eastAsia="es-ES"/>
        </w:rPr>
        <w:drawing>
          <wp:inline distT="0" distB="0" distL="0" distR="0" wp14:anchorId="57A5867A" wp14:editId="66ADF80C">
            <wp:extent cx="5612130" cy="298132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F" w:rsidRDefault="0076662F" w:rsidP="005E4EAE">
      <w:pPr>
        <w:ind w:firstLine="0"/>
      </w:pPr>
    </w:p>
    <w:p w:rsidR="005E4EAE" w:rsidRDefault="005E4EAE" w:rsidP="005E4EAE">
      <w:pPr>
        <w:ind w:firstLine="0"/>
      </w:pPr>
    </w:p>
    <w:p w:rsidR="005E4EAE" w:rsidRDefault="005E4EAE" w:rsidP="005E4EAE">
      <w:pPr>
        <w:ind w:firstLine="0"/>
      </w:pPr>
    </w:p>
    <w:p w:rsidR="005E4EAE" w:rsidRDefault="005E4EAE" w:rsidP="005E4EAE">
      <w:pPr>
        <w:pBdr>
          <w:bottom w:val="single" w:sz="6" w:space="1" w:color="auto"/>
        </w:pBdr>
        <w:ind w:firstLine="0"/>
      </w:pPr>
    </w:p>
    <w:p w:rsidR="009D46AC" w:rsidRPr="005E4EAE" w:rsidRDefault="009D46AC" w:rsidP="005E4EAE">
      <w:pPr>
        <w:ind w:firstLine="0"/>
      </w:pPr>
      <w:r>
        <w:t xml:space="preserve">Granada, </w:t>
      </w:r>
      <w:r>
        <w:fldChar w:fldCharType="begin"/>
      </w:r>
      <w:r>
        <w:instrText xml:space="preserve"> TIME \@ "d' de 'MMMM' de 'yyyy" </w:instrText>
      </w:r>
      <w:r>
        <w:fldChar w:fldCharType="separate"/>
      </w:r>
      <w:r w:rsidR="00C25481">
        <w:rPr>
          <w:noProof/>
        </w:rPr>
        <w:t>28 de septiembre de 2020</w:t>
      </w:r>
      <w:bookmarkStart w:id="3" w:name="_GoBack"/>
      <w:bookmarkEnd w:id="3"/>
      <w:r>
        <w:fldChar w:fldCharType="end"/>
      </w:r>
      <w:r>
        <w:t xml:space="preserve">. </w:t>
      </w:r>
    </w:p>
    <w:sectPr w:rsidR="009D46AC" w:rsidRPr="005E4EAE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3FDD" w:rsidRDefault="002E3FDD" w:rsidP="004B1049">
      <w:r>
        <w:separator/>
      </w:r>
    </w:p>
  </w:endnote>
  <w:endnote w:type="continuationSeparator" w:id="0">
    <w:p w:rsidR="002E3FDD" w:rsidRDefault="002E3FDD" w:rsidP="004B1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ntium Book Basic">
    <w:panose1 w:val="02000503060000020004"/>
    <w:charset w:val="00"/>
    <w:family w:val="auto"/>
    <w:pitch w:val="variable"/>
    <w:sig w:usb0="A000007F" w:usb1="5000204A" w:usb2="00000000" w:usb3="00000000" w:csb0="00000013" w:csb1="00000000"/>
  </w:font>
  <w:font w:name="ITC Officina Serif Std Book"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3FDD" w:rsidRDefault="002E3FDD" w:rsidP="004B1049">
      <w:r>
        <w:separator/>
      </w:r>
    </w:p>
  </w:footnote>
  <w:footnote w:type="continuationSeparator" w:id="0">
    <w:p w:rsidR="002E3FDD" w:rsidRDefault="002E3FDD" w:rsidP="004B10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17268B"/>
    <w:multiLevelType w:val="hybridMultilevel"/>
    <w:tmpl w:val="98069C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D718A4"/>
    <w:multiLevelType w:val="hybridMultilevel"/>
    <w:tmpl w:val="0CEC0B28"/>
    <w:lvl w:ilvl="0" w:tplc="516060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F84"/>
    <w:rsid w:val="000250D5"/>
    <w:rsid w:val="00081D95"/>
    <w:rsid w:val="001018A4"/>
    <w:rsid w:val="00136DD6"/>
    <w:rsid w:val="001D03D1"/>
    <w:rsid w:val="001D0BC2"/>
    <w:rsid w:val="00205FFE"/>
    <w:rsid w:val="00226E6C"/>
    <w:rsid w:val="002A4C0B"/>
    <w:rsid w:val="002E3FDD"/>
    <w:rsid w:val="00381B9F"/>
    <w:rsid w:val="003962A4"/>
    <w:rsid w:val="00470252"/>
    <w:rsid w:val="004B1049"/>
    <w:rsid w:val="004D066C"/>
    <w:rsid w:val="0053041D"/>
    <w:rsid w:val="005C3C02"/>
    <w:rsid w:val="005E4EAE"/>
    <w:rsid w:val="00625D32"/>
    <w:rsid w:val="00675816"/>
    <w:rsid w:val="00694679"/>
    <w:rsid w:val="006D742A"/>
    <w:rsid w:val="00713F84"/>
    <w:rsid w:val="0076662F"/>
    <w:rsid w:val="00786922"/>
    <w:rsid w:val="007F03F0"/>
    <w:rsid w:val="008623F7"/>
    <w:rsid w:val="008E5046"/>
    <w:rsid w:val="0096717E"/>
    <w:rsid w:val="00970B7E"/>
    <w:rsid w:val="009B681A"/>
    <w:rsid w:val="009D46AC"/>
    <w:rsid w:val="009E3394"/>
    <w:rsid w:val="00B11C19"/>
    <w:rsid w:val="00B41744"/>
    <w:rsid w:val="00B47E04"/>
    <w:rsid w:val="00B73ADD"/>
    <w:rsid w:val="00BD4C34"/>
    <w:rsid w:val="00C25481"/>
    <w:rsid w:val="00C828F5"/>
    <w:rsid w:val="00C90906"/>
    <w:rsid w:val="00D718E4"/>
    <w:rsid w:val="00E43C0E"/>
    <w:rsid w:val="00EF1BC6"/>
    <w:rsid w:val="00F36973"/>
    <w:rsid w:val="00F464C4"/>
    <w:rsid w:val="00F5302B"/>
    <w:rsid w:val="00F6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FAFBC07-2B22-4260-95CB-A0FBDCFE2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681A"/>
  </w:style>
  <w:style w:type="paragraph" w:styleId="Ttulo1">
    <w:name w:val="heading 1"/>
    <w:basedOn w:val="Normal"/>
    <w:next w:val="Normal"/>
    <w:link w:val="Ttulo1Car"/>
    <w:uiPriority w:val="9"/>
    <w:qFormat/>
    <w:rsid w:val="009B681A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81A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81A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81A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81A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81A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81A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81A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81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81A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9B681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81A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81A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81A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81A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81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81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81A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B681A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C90906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b/>
      <w:iCs/>
      <w:smallCaps/>
      <w:color w:val="243F60" w:themeColor="accent1" w:themeShade="7F"/>
      <w:sz w:val="60"/>
      <w:szCs w:val="60"/>
    </w:rPr>
  </w:style>
  <w:style w:type="character" w:customStyle="1" w:styleId="PuestoCar">
    <w:name w:val="Puesto Car"/>
    <w:basedOn w:val="Fuentedeprrafopredeter"/>
    <w:link w:val="Puesto"/>
    <w:uiPriority w:val="10"/>
    <w:rsid w:val="00C90906"/>
    <w:rPr>
      <w:rFonts w:asciiTheme="majorHAnsi" w:eastAsiaTheme="majorEastAsia" w:hAnsiTheme="majorHAnsi" w:cstheme="majorBidi"/>
      <w:b/>
      <w:iCs/>
      <w:smallCaps/>
      <w:color w:val="243F60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81A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B681A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B681A"/>
    <w:rPr>
      <w:b/>
      <w:bCs/>
      <w:spacing w:val="0"/>
    </w:rPr>
  </w:style>
  <w:style w:type="character" w:styleId="nfasis">
    <w:name w:val="Emphasis"/>
    <w:uiPriority w:val="20"/>
    <w:qFormat/>
    <w:rsid w:val="009B681A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9B681A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B681A"/>
  </w:style>
  <w:style w:type="paragraph" w:styleId="Prrafodelista">
    <w:name w:val="List Paragraph"/>
    <w:basedOn w:val="Normal"/>
    <w:uiPriority w:val="34"/>
    <w:qFormat/>
    <w:rsid w:val="009B681A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9B681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9B681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81A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81A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issutil">
    <w:name w:val="Subtle Emphasis"/>
    <w:uiPriority w:val="19"/>
    <w:qFormat/>
    <w:rsid w:val="009B681A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9B681A"/>
    <w:rPr>
      <w:b/>
      <w:bCs/>
      <w:i/>
      <w:iCs/>
      <w:color w:val="4F81BD" w:themeColor="accent1"/>
      <w:sz w:val="22"/>
      <w:szCs w:val="22"/>
    </w:rPr>
  </w:style>
  <w:style w:type="character" w:styleId="Referenciasutil">
    <w:name w:val="Subtle Reference"/>
    <w:uiPriority w:val="31"/>
    <w:qFormat/>
    <w:rsid w:val="009B681A"/>
    <w:rPr>
      <w:color w:val="auto"/>
      <w:u w:val="single" w:color="9BBB59" w:themeColor="accent3"/>
    </w:rPr>
  </w:style>
  <w:style w:type="character" w:styleId="Referenciaintensa">
    <w:name w:val="Intense Reference"/>
    <w:basedOn w:val="Fuentedeprrafopredeter"/>
    <w:uiPriority w:val="32"/>
    <w:qFormat/>
    <w:rsid w:val="009B681A"/>
    <w:rPr>
      <w:b/>
      <w:bCs/>
      <w:color w:val="76923C" w:themeColor="accent3" w:themeShade="BF"/>
      <w:u w:val="single" w:color="9BBB59" w:themeColor="accent3"/>
    </w:rPr>
  </w:style>
  <w:style w:type="character" w:styleId="Ttulodellibro">
    <w:name w:val="Book Title"/>
    <w:basedOn w:val="Fuentedeprrafopredeter"/>
    <w:uiPriority w:val="33"/>
    <w:qFormat/>
    <w:rsid w:val="009B681A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unhideWhenUsed/>
    <w:qFormat/>
    <w:rsid w:val="009B681A"/>
    <w:pPr>
      <w:outlineLvl w:val="9"/>
    </w:pPr>
    <w:rPr>
      <w:lang w:bidi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FF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FFE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4B104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104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B104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B1049"/>
  </w:style>
  <w:style w:type="paragraph" w:styleId="Piedepgina">
    <w:name w:val="footer"/>
    <w:basedOn w:val="Normal"/>
    <w:link w:val="PiedepginaCar"/>
    <w:uiPriority w:val="99"/>
    <w:unhideWhenUsed/>
    <w:rsid w:val="004B104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049"/>
  </w:style>
  <w:style w:type="paragraph" w:styleId="TDC2">
    <w:name w:val="toc 2"/>
    <w:basedOn w:val="Normal"/>
    <w:next w:val="Normal"/>
    <w:autoRedefine/>
    <w:uiPriority w:val="39"/>
    <w:unhideWhenUsed/>
    <w:rsid w:val="00BD4C34"/>
    <w:pPr>
      <w:spacing w:after="100"/>
      <w:ind w:left="220"/>
    </w:pPr>
  </w:style>
  <w:style w:type="character" w:styleId="Textodelmarcadordeposicin">
    <w:name w:val="Placeholder Text"/>
    <w:basedOn w:val="Fuentedeprrafopredeter"/>
    <w:uiPriority w:val="99"/>
    <w:semiHidden/>
    <w:rsid w:val="005E4E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X430U\OneDrive\Tradicion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 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26B33-1EED-435C-AE8D-3F01F35EC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Tradicional.dotx</Template>
  <TotalTime>232</TotalTime>
  <Pages>1</Pages>
  <Words>212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UX430U</dc:creator>
  <cp:lastModifiedBy>UX430U</cp:lastModifiedBy>
  <cp:revision>20</cp:revision>
  <cp:lastPrinted>2020-09-28T14:38:00Z</cp:lastPrinted>
  <dcterms:created xsi:type="dcterms:W3CDTF">2020-09-22T15:40:00Z</dcterms:created>
  <dcterms:modified xsi:type="dcterms:W3CDTF">2020-09-28T14:39:00Z</dcterms:modified>
</cp:coreProperties>
</file>