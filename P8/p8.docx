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F50" w:rsidRDefault="00F26F50"/>
    <w:p w:rsidR="00D625DB" w:rsidRDefault="00D625DB" w:rsidP="00D625DB">
      <w:pPr>
        <w:jc w:val="center"/>
      </w:pPr>
      <w:r w:rsidRPr="00D625DB">
        <w:rPr>
          <w:noProof/>
          <w:lang w:eastAsia="es-ES"/>
        </w:rPr>
        <w:drawing>
          <wp:inline distT="0" distB="0" distL="0" distR="0">
            <wp:extent cx="2309149" cy="2309149"/>
            <wp:effectExtent l="0" t="0" r="0" b="0"/>
            <wp:docPr id="1" name="Imagen 1" descr="C:\Users\UX430U\Desktop\iconos\u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X430U\Desktop\iconos\ug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312" cy="232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DB" w:rsidRDefault="00D625DB"/>
    <w:p w:rsidR="00D625DB" w:rsidRPr="00D625DB" w:rsidRDefault="00D625DB" w:rsidP="00D625DB">
      <w:pPr>
        <w:pStyle w:val="Puesto"/>
        <w:rPr>
          <w:rFonts w:ascii="Gentium Book Basic" w:hAnsi="Gentium Book Basic"/>
          <w:b/>
          <w:i w:val="0"/>
          <w:smallCaps/>
          <w14:shadow w14:blurRad="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625DB">
        <w:rPr>
          <w:rFonts w:ascii="Gentium Book Basic" w:hAnsi="Gentium Book Basic"/>
          <w:b/>
          <w:i w:val="0"/>
          <w:smallCaps/>
          <w14:shadow w14:blurRad="0" w14:dist="38100" w14:dir="2700000" w14:sx="100000" w14:sy="100000" w14:kx="0" w14:ky="0" w14:algn="tl">
            <w14:srgbClr w14:val="000000">
              <w14:alpha w14:val="60000"/>
            </w14:srgbClr>
          </w14:shadow>
        </w:rPr>
        <w:t>Práctica 8. Sistemas 3D</w:t>
      </w:r>
    </w:p>
    <w:p w:rsidR="00D625DB" w:rsidRDefault="00D625DB" w:rsidP="00D625DB">
      <w:pPr>
        <w:jc w:val="center"/>
        <w:rPr>
          <w:b/>
          <w:sz w:val="32"/>
        </w:rPr>
      </w:pPr>
    </w:p>
    <w:p w:rsidR="00D625DB" w:rsidRPr="00D625DB" w:rsidRDefault="00D625DB" w:rsidP="00D625DB">
      <w:pPr>
        <w:jc w:val="center"/>
        <w:rPr>
          <w:b/>
          <w:sz w:val="32"/>
        </w:rPr>
      </w:pPr>
    </w:p>
    <w:p w:rsidR="00D625DB" w:rsidRPr="00D625DB" w:rsidRDefault="00D625DB" w:rsidP="00D625DB">
      <w:pPr>
        <w:jc w:val="center"/>
        <w:rPr>
          <w:rFonts w:ascii="Gentium Book Basic" w:hAnsi="Gentium Book Basic"/>
          <w:b/>
          <w:sz w:val="40"/>
        </w:rPr>
      </w:pPr>
      <w:r w:rsidRPr="00D625DB">
        <w:rPr>
          <w:rFonts w:ascii="Gentium Book Basic" w:hAnsi="Gentium Book Basic"/>
          <w:b/>
          <w:sz w:val="40"/>
        </w:rPr>
        <w:t>SISTEMAS DE INFORMACIÓN GEOGRÁFICA</w:t>
      </w:r>
    </w:p>
    <w:p w:rsidR="00D625DB" w:rsidRDefault="00D625DB" w:rsidP="00D625DB">
      <w:pPr>
        <w:jc w:val="center"/>
        <w:rPr>
          <w:b/>
          <w:sz w:val="32"/>
        </w:rPr>
      </w:pPr>
    </w:p>
    <w:p w:rsidR="00D625DB" w:rsidRDefault="00D625DB" w:rsidP="00D625DB">
      <w:pPr>
        <w:jc w:val="center"/>
        <w:rPr>
          <w:b/>
          <w:sz w:val="32"/>
        </w:rPr>
      </w:pPr>
    </w:p>
    <w:p w:rsidR="00D625DB" w:rsidRDefault="00D625DB" w:rsidP="00D625DB">
      <w:pPr>
        <w:jc w:val="center"/>
        <w:rPr>
          <w:b/>
          <w:sz w:val="32"/>
        </w:rPr>
      </w:pPr>
    </w:p>
    <w:p w:rsidR="00D625DB" w:rsidRDefault="00D625DB" w:rsidP="00D625DB">
      <w:pPr>
        <w:jc w:val="center"/>
        <w:rPr>
          <w:b/>
          <w:sz w:val="32"/>
        </w:rPr>
      </w:pPr>
    </w:p>
    <w:p w:rsidR="00D625DB" w:rsidRPr="00D625DB" w:rsidRDefault="00D625DB" w:rsidP="00D625DB">
      <w:pPr>
        <w:jc w:val="center"/>
        <w:rPr>
          <w:b/>
          <w:sz w:val="40"/>
        </w:rPr>
      </w:pPr>
    </w:p>
    <w:p w:rsidR="00D625DB" w:rsidRPr="00D625DB" w:rsidRDefault="00D625DB" w:rsidP="00D625DB">
      <w:pPr>
        <w:jc w:val="center"/>
        <w:rPr>
          <w:b/>
          <w:sz w:val="40"/>
        </w:rPr>
      </w:pPr>
      <w:r w:rsidRPr="00D625DB">
        <w:rPr>
          <w:b/>
          <w:sz w:val="40"/>
        </w:rPr>
        <w:t>GRADO EN INGENIERÍA INFORMÁTICA</w:t>
      </w:r>
    </w:p>
    <w:p w:rsidR="00D625DB" w:rsidRPr="00D625DB" w:rsidRDefault="00D625DB" w:rsidP="00D625DB">
      <w:pPr>
        <w:jc w:val="center"/>
        <w:rPr>
          <w:b/>
          <w:sz w:val="32"/>
        </w:rPr>
      </w:pPr>
    </w:p>
    <w:p w:rsidR="00D625DB" w:rsidRPr="00D625DB" w:rsidRDefault="00D625DB" w:rsidP="00D625DB">
      <w:pPr>
        <w:jc w:val="center"/>
        <w:rPr>
          <w:b/>
          <w:sz w:val="32"/>
        </w:rPr>
      </w:pPr>
      <w:r w:rsidRPr="00D625DB">
        <w:rPr>
          <w:b/>
          <w:sz w:val="32"/>
        </w:rPr>
        <w:t>CUROS 2020/21</w:t>
      </w:r>
    </w:p>
    <w:p w:rsidR="00D625DB" w:rsidRDefault="00D625DB" w:rsidP="00D625DB">
      <w:pPr>
        <w:jc w:val="center"/>
        <w:rPr>
          <w:b/>
          <w:sz w:val="32"/>
        </w:rPr>
      </w:pPr>
    </w:p>
    <w:p w:rsidR="00D625DB" w:rsidRDefault="00D625DB" w:rsidP="00D625DB">
      <w:pPr>
        <w:jc w:val="center"/>
        <w:rPr>
          <w:b/>
          <w:sz w:val="32"/>
        </w:rPr>
      </w:pPr>
    </w:p>
    <w:p w:rsidR="00D625DB" w:rsidRDefault="00D625DB" w:rsidP="00D625DB">
      <w:pPr>
        <w:jc w:val="center"/>
        <w:rPr>
          <w:b/>
          <w:sz w:val="32"/>
        </w:rPr>
      </w:pPr>
    </w:p>
    <w:p w:rsidR="00D625DB" w:rsidRPr="00D625DB" w:rsidRDefault="00D625DB" w:rsidP="00D625DB">
      <w:pPr>
        <w:jc w:val="center"/>
        <w:rPr>
          <w:b/>
          <w:sz w:val="32"/>
        </w:rPr>
      </w:pPr>
      <w:r w:rsidRPr="00D625DB">
        <w:rPr>
          <w:b/>
          <w:sz w:val="32"/>
        </w:rPr>
        <w:t>UNIVERSIDAD DE GRANADA</w:t>
      </w:r>
    </w:p>
    <w:p w:rsidR="00D625DB" w:rsidRPr="00D625DB" w:rsidRDefault="00D625DB" w:rsidP="00D625DB">
      <w:pPr>
        <w:jc w:val="center"/>
        <w:rPr>
          <w:b/>
          <w:sz w:val="32"/>
        </w:rPr>
      </w:pPr>
    </w:p>
    <w:p w:rsidR="00D625DB" w:rsidRDefault="00D625DB" w:rsidP="00D625DB">
      <w:pPr>
        <w:jc w:val="center"/>
        <w:rPr>
          <w:b/>
          <w:sz w:val="32"/>
        </w:rPr>
      </w:pPr>
      <w:r w:rsidRPr="00D625DB">
        <w:rPr>
          <w:b/>
          <w:sz w:val="32"/>
        </w:rPr>
        <w:t>ALONSO BUENO HERRERO</w:t>
      </w:r>
    </w:p>
    <w:p w:rsidR="00D625DB" w:rsidRDefault="00D625DB">
      <w:r>
        <w:br w:type="page"/>
      </w:r>
    </w:p>
    <w:sdt>
      <w:sdtPr>
        <w:id w:val="21192565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sdtEndPr>
      <w:sdtContent>
        <w:p w:rsidR="00D625DB" w:rsidRDefault="00D625DB">
          <w:pPr>
            <w:pStyle w:val="TtulodeTDC"/>
          </w:pPr>
          <w:r>
            <w:t>Contenido</w:t>
          </w:r>
        </w:p>
        <w:p w:rsidR="00706FE8" w:rsidRDefault="00D625DB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73291" w:history="1">
            <w:r w:rsidR="00706FE8" w:rsidRPr="006D7CCC">
              <w:rPr>
                <w:rStyle w:val="Hipervnculo"/>
                <w:noProof/>
              </w:rPr>
              <w:t>Ejercicio 1</w:t>
            </w:r>
            <w:r w:rsidR="00706FE8">
              <w:rPr>
                <w:noProof/>
                <w:webHidden/>
              </w:rPr>
              <w:tab/>
            </w:r>
            <w:r w:rsidR="00706FE8">
              <w:rPr>
                <w:noProof/>
                <w:webHidden/>
              </w:rPr>
              <w:fldChar w:fldCharType="begin"/>
            </w:r>
            <w:r w:rsidR="00706FE8">
              <w:rPr>
                <w:noProof/>
                <w:webHidden/>
              </w:rPr>
              <w:instrText xml:space="preserve"> PAGEREF _Toc58973291 \h </w:instrText>
            </w:r>
            <w:r w:rsidR="00706FE8">
              <w:rPr>
                <w:noProof/>
                <w:webHidden/>
              </w:rPr>
            </w:r>
            <w:r w:rsidR="00706FE8">
              <w:rPr>
                <w:noProof/>
                <w:webHidden/>
              </w:rPr>
              <w:fldChar w:fldCharType="separate"/>
            </w:r>
            <w:r w:rsidR="00C16339">
              <w:rPr>
                <w:noProof/>
                <w:webHidden/>
              </w:rPr>
              <w:t>3</w:t>
            </w:r>
            <w:r w:rsidR="00706FE8">
              <w:rPr>
                <w:noProof/>
                <w:webHidden/>
              </w:rPr>
              <w:fldChar w:fldCharType="end"/>
            </w:r>
          </w:hyperlink>
        </w:p>
        <w:p w:rsidR="00706FE8" w:rsidRDefault="00706FE8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8973292" w:history="1">
            <w:r w:rsidRPr="006D7CCC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_Toc58973292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6FE8" w:rsidRDefault="00706FE8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8973293" w:history="1">
            <w:r w:rsidRPr="006D7CCC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_Toc58973293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6FE8" w:rsidRDefault="00706FE8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8973294" w:history="1">
            <w:r w:rsidRPr="006D7CCC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_Toc58973294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33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6FE8" w:rsidRDefault="00706FE8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8973295" w:history="1">
            <w:r w:rsidRPr="006D7CCC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_Toc58973295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3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5DB" w:rsidRDefault="00D625DB">
          <w:r>
            <w:rPr>
              <w:b/>
              <w:bCs/>
            </w:rPr>
            <w:fldChar w:fldCharType="end"/>
          </w:r>
        </w:p>
      </w:sdtContent>
    </w:sdt>
    <w:p w:rsidR="00D625DB" w:rsidRDefault="00D625DB" w:rsidP="00D625DB">
      <w:pPr>
        <w:ind w:left="360" w:firstLine="0"/>
      </w:pPr>
      <w:bookmarkStart w:id="0" w:name="_GoBack"/>
      <w:bookmarkEnd w:id="0"/>
    </w:p>
    <w:p w:rsidR="00D625DB" w:rsidRDefault="00D625DB" w:rsidP="00D625DB">
      <w:pPr>
        <w:ind w:left="360" w:firstLine="0"/>
      </w:pPr>
    </w:p>
    <w:p w:rsidR="00D625DB" w:rsidRDefault="00D625DB">
      <w:r>
        <w:br w:type="page"/>
      </w:r>
    </w:p>
    <w:p w:rsidR="00D625DB" w:rsidRDefault="00D625DB" w:rsidP="00D625DB">
      <w:pPr>
        <w:pStyle w:val="Ttulo1"/>
      </w:pPr>
      <w:bookmarkStart w:id="1" w:name="_Toc58973291"/>
      <w:r>
        <w:lastRenderedPageBreak/>
        <w:t>Ejercicio 1</w:t>
      </w:r>
      <w:bookmarkEnd w:id="1"/>
    </w:p>
    <w:p w:rsidR="00D625DB" w:rsidRPr="00D625DB" w:rsidRDefault="00D625DB" w:rsidP="00D625DB">
      <w:pPr>
        <w:ind w:firstLine="0"/>
      </w:pPr>
      <w:r>
        <w:rPr>
          <w:noProof/>
          <w:lang w:eastAsia="es-ES"/>
        </w:rPr>
        <w:drawing>
          <wp:inline distT="0" distB="0" distL="0" distR="0" wp14:anchorId="731935B7" wp14:editId="598529BA">
            <wp:extent cx="5612130" cy="29813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DB" w:rsidRDefault="00D625DB" w:rsidP="00D625DB">
      <w:pPr>
        <w:pStyle w:val="Ttulo1"/>
      </w:pPr>
      <w:bookmarkStart w:id="2" w:name="_Toc58973292"/>
      <w:r>
        <w:t>Ejercicio 2</w:t>
      </w:r>
      <w:bookmarkEnd w:id="2"/>
    </w:p>
    <w:p w:rsidR="00F55D26" w:rsidRDefault="00F55D26" w:rsidP="00F55D26">
      <w:pPr>
        <w:ind w:firstLine="0"/>
      </w:pPr>
      <w:r>
        <w:rPr>
          <w:noProof/>
          <w:lang w:eastAsia="es-ES"/>
        </w:rPr>
        <w:drawing>
          <wp:inline distT="0" distB="0" distL="0" distR="0" wp14:anchorId="1811AE19" wp14:editId="3BAD8313">
            <wp:extent cx="5612130" cy="29813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DB" w:rsidRDefault="00D625DB" w:rsidP="00F55D26">
      <w:pPr>
        <w:pStyle w:val="Ttulo1"/>
      </w:pPr>
      <w:bookmarkStart w:id="3" w:name="_Toc58973293"/>
      <w:r>
        <w:t>Ejercicio 3</w:t>
      </w:r>
      <w:bookmarkEnd w:id="3"/>
    </w:p>
    <w:p w:rsidR="00F55D26" w:rsidRDefault="00F55D26" w:rsidP="00F55D26">
      <w:pPr>
        <w:ind w:firstLine="0"/>
      </w:pPr>
      <w:r>
        <w:t>Visualizando el MDT en “3D Builder”:</w:t>
      </w:r>
    </w:p>
    <w:p w:rsidR="00F55D26" w:rsidRDefault="00F55D26" w:rsidP="00F55D26">
      <w:pPr>
        <w:ind w:firstLine="0"/>
      </w:pPr>
    </w:p>
    <w:p w:rsidR="00F55D26" w:rsidRDefault="00F55D26" w:rsidP="00F55D26">
      <w:pPr>
        <w:ind w:firstLine="0"/>
      </w:pPr>
      <w:r>
        <w:rPr>
          <w:noProof/>
          <w:lang w:eastAsia="es-ES"/>
        </w:rPr>
        <w:lastRenderedPageBreak/>
        <w:drawing>
          <wp:inline distT="0" distB="0" distL="0" distR="0" wp14:anchorId="734BDFE0" wp14:editId="0B2E9100">
            <wp:extent cx="5612130" cy="2981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26" w:rsidRDefault="00F55D26" w:rsidP="00F55D26">
      <w:pPr>
        <w:ind w:firstLine="0"/>
      </w:pPr>
    </w:p>
    <w:p w:rsidR="00F55D26" w:rsidRDefault="00664AC6" w:rsidP="00F55D26">
      <w:pPr>
        <w:ind w:firstLine="0"/>
      </w:pPr>
      <w:r>
        <w:t>Visualizándolo en la aplicación web indicada:</w:t>
      </w:r>
    </w:p>
    <w:p w:rsidR="00664AC6" w:rsidRDefault="00664AC6" w:rsidP="00F55D26">
      <w:pPr>
        <w:ind w:firstLine="0"/>
      </w:pPr>
    </w:p>
    <w:p w:rsidR="00664AC6" w:rsidRPr="00F55D26" w:rsidRDefault="00664AC6" w:rsidP="00F55D26">
      <w:pPr>
        <w:ind w:firstLine="0"/>
      </w:pPr>
      <w:r>
        <w:rPr>
          <w:noProof/>
          <w:lang w:eastAsia="es-ES"/>
        </w:rPr>
        <w:drawing>
          <wp:inline distT="0" distB="0" distL="0" distR="0" wp14:anchorId="03DFAF6B" wp14:editId="455030BA">
            <wp:extent cx="5612130" cy="29813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DB" w:rsidRDefault="00D625DB" w:rsidP="00664AC6">
      <w:pPr>
        <w:pStyle w:val="Ttulo1"/>
      </w:pPr>
      <w:bookmarkStart w:id="4" w:name="_Toc58973294"/>
      <w:r>
        <w:t>Ejercicio 4</w:t>
      </w:r>
      <w:bookmarkEnd w:id="4"/>
    </w:p>
    <w:p w:rsidR="0048123E" w:rsidRPr="0048123E" w:rsidRDefault="0048123E" w:rsidP="0048123E">
      <w:r>
        <w:t xml:space="preserve">El MDT en 3D asociado se muestra a continuación:  </w:t>
      </w:r>
    </w:p>
    <w:p w:rsidR="00D625DB" w:rsidRDefault="00664AC6" w:rsidP="00664AC6">
      <w:pPr>
        <w:ind w:firstLine="0"/>
      </w:pPr>
      <w:r>
        <w:rPr>
          <w:noProof/>
          <w:lang w:eastAsia="es-ES"/>
        </w:rPr>
        <w:lastRenderedPageBreak/>
        <w:drawing>
          <wp:inline distT="0" distB="0" distL="0" distR="0" wp14:anchorId="50D573E8" wp14:editId="103F2514">
            <wp:extent cx="5612130" cy="29813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DB" w:rsidRDefault="00D625DB" w:rsidP="00664AC6">
      <w:pPr>
        <w:pStyle w:val="Ttulo1"/>
      </w:pPr>
      <w:bookmarkStart w:id="5" w:name="_Toc58973295"/>
      <w:r>
        <w:t>Ejercicio 5</w:t>
      </w:r>
      <w:bookmarkEnd w:id="5"/>
    </w:p>
    <w:p w:rsidR="00FE23C4" w:rsidRDefault="00757948" w:rsidP="00FE23C4">
      <w:pPr>
        <w:ind w:firstLine="0"/>
      </w:pPr>
      <w:r>
        <w:rPr>
          <w:noProof/>
          <w:lang w:eastAsia="es-ES"/>
        </w:rPr>
        <w:drawing>
          <wp:inline distT="0" distB="0" distL="0" distR="0" wp14:anchorId="44EF5E31" wp14:editId="3A42DF1D">
            <wp:extent cx="5612130" cy="2981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48" w:rsidRDefault="00757948" w:rsidP="00FE23C4">
      <w:pPr>
        <w:ind w:firstLine="0"/>
      </w:pPr>
    </w:p>
    <w:p w:rsidR="00757948" w:rsidRDefault="00757948" w:rsidP="00FE23C4">
      <w:pPr>
        <w:ind w:firstLine="0"/>
      </w:pPr>
      <w:r>
        <w:t>Se han escogido las capas asociadas a hidrografía y red eléctrica-carreteras.</w:t>
      </w:r>
    </w:p>
    <w:p w:rsidR="00757948" w:rsidRDefault="00757948" w:rsidP="00FE23C4">
      <w:pPr>
        <w:ind w:firstLine="0"/>
      </w:pPr>
    </w:p>
    <w:p w:rsidR="00D625DB" w:rsidRDefault="00D625DB" w:rsidP="00664AC6">
      <w:pPr>
        <w:ind w:firstLine="0"/>
      </w:pPr>
    </w:p>
    <w:sectPr w:rsidR="00D625DB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0F56" w:rsidRDefault="00BC0F56" w:rsidP="004B1049">
      <w:r>
        <w:separator/>
      </w:r>
    </w:p>
  </w:endnote>
  <w:endnote w:type="continuationSeparator" w:id="0">
    <w:p w:rsidR="00BC0F56" w:rsidRDefault="00BC0F56" w:rsidP="004B1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ntium Book Basic">
    <w:panose1 w:val="02000503060000020004"/>
    <w:charset w:val="00"/>
    <w:family w:val="auto"/>
    <w:pitch w:val="variable"/>
    <w:sig w:usb0="A000007F" w:usb1="5000204A" w:usb2="00000000" w:usb3="00000000" w:csb0="0000001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0F56" w:rsidRDefault="00BC0F56" w:rsidP="004B1049">
      <w:r>
        <w:separator/>
      </w:r>
    </w:p>
  </w:footnote>
  <w:footnote w:type="continuationSeparator" w:id="0">
    <w:p w:rsidR="00BC0F56" w:rsidRDefault="00BC0F56" w:rsidP="004B10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17268B"/>
    <w:multiLevelType w:val="hybridMultilevel"/>
    <w:tmpl w:val="98069C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5DB"/>
    <w:rsid w:val="001018A4"/>
    <w:rsid w:val="001D0BC2"/>
    <w:rsid w:val="00205FFE"/>
    <w:rsid w:val="00226E6C"/>
    <w:rsid w:val="0048123E"/>
    <w:rsid w:val="004B1049"/>
    <w:rsid w:val="004D4C0A"/>
    <w:rsid w:val="005C3C02"/>
    <w:rsid w:val="006313EB"/>
    <w:rsid w:val="00664AC6"/>
    <w:rsid w:val="0067531F"/>
    <w:rsid w:val="00706FE8"/>
    <w:rsid w:val="00757948"/>
    <w:rsid w:val="007F03F0"/>
    <w:rsid w:val="008623F7"/>
    <w:rsid w:val="0096717E"/>
    <w:rsid w:val="00970B7E"/>
    <w:rsid w:val="009B681A"/>
    <w:rsid w:val="00B11C19"/>
    <w:rsid w:val="00B73ADD"/>
    <w:rsid w:val="00BC0F56"/>
    <w:rsid w:val="00BD4C34"/>
    <w:rsid w:val="00C16339"/>
    <w:rsid w:val="00C828F5"/>
    <w:rsid w:val="00D625DB"/>
    <w:rsid w:val="00D718E4"/>
    <w:rsid w:val="00F26F50"/>
    <w:rsid w:val="00F5302B"/>
    <w:rsid w:val="00F55D26"/>
    <w:rsid w:val="00FE2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8AD697F-8682-48C1-AAE0-384AAFB1D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681A"/>
  </w:style>
  <w:style w:type="paragraph" w:styleId="Ttulo1">
    <w:name w:val="heading 1"/>
    <w:basedOn w:val="Normal"/>
    <w:next w:val="Normal"/>
    <w:link w:val="Ttulo1Car"/>
    <w:uiPriority w:val="9"/>
    <w:qFormat/>
    <w:rsid w:val="009B681A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81A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81A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81A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81A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81A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81A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81A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81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81A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9B681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81A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81A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81A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81A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81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81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81A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B681A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9B681A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PuestoCar">
    <w:name w:val="Puesto Car"/>
    <w:basedOn w:val="Fuentedeprrafopredeter"/>
    <w:link w:val="Puesto"/>
    <w:uiPriority w:val="10"/>
    <w:rsid w:val="009B681A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81A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B681A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B681A"/>
    <w:rPr>
      <w:b/>
      <w:bCs/>
      <w:spacing w:val="0"/>
    </w:rPr>
  </w:style>
  <w:style w:type="character" w:styleId="nfasis">
    <w:name w:val="Emphasis"/>
    <w:uiPriority w:val="20"/>
    <w:qFormat/>
    <w:rsid w:val="009B681A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9B681A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B681A"/>
  </w:style>
  <w:style w:type="paragraph" w:styleId="Prrafodelista">
    <w:name w:val="List Paragraph"/>
    <w:basedOn w:val="Normal"/>
    <w:uiPriority w:val="34"/>
    <w:qFormat/>
    <w:rsid w:val="009B681A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9B681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9B681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81A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81A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issutil">
    <w:name w:val="Subtle Emphasis"/>
    <w:uiPriority w:val="19"/>
    <w:qFormat/>
    <w:rsid w:val="009B681A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9B681A"/>
    <w:rPr>
      <w:b/>
      <w:bCs/>
      <w:i/>
      <w:iCs/>
      <w:color w:val="4F81BD" w:themeColor="accent1"/>
      <w:sz w:val="22"/>
      <w:szCs w:val="22"/>
    </w:rPr>
  </w:style>
  <w:style w:type="character" w:styleId="Referenciasutil">
    <w:name w:val="Subtle Reference"/>
    <w:uiPriority w:val="31"/>
    <w:qFormat/>
    <w:rsid w:val="009B681A"/>
    <w:rPr>
      <w:color w:val="auto"/>
      <w:u w:val="single" w:color="9BBB59" w:themeColor="accent3"/>
    </w:rPr>
  </w:style>
  <w:style w:type="character" w:styleId="Referenciaintensa">
    <w:name w:val="Intense Reference"/>
    <w:basedOn w:val="Fuentedeprrafopredeter"/>
    <w:uiPriority w:val="32"/>
    <w:qFormat/>
    <w:rsid w:val="009B681A"/>
    <w:rPr>
      <w:b/>
      <w:bCs/>
      <w:color w:val="76923C" w:themeColor="accent3" w:themeShade="BF"/>
      <w:u w:val="single" w:color="9BBB59" w:themeColor="accent3"/>
    </w:rPr>
  </w:style>
  <w:style w:type="character" w:styleId="Ttulodellibro">
    <w:name w:val="Book Title"/>
    <w:basedOn w:val="Fuentedeprrafopredeter"/>
    <w:uiPriority w:val="33"/>
    <w:qFormat/>
    <w:rsid w:val="009B681A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unhideWhenUsed/>
    <w:qFormat/>
    <w:rsid w:val="009B681A"/>
    <w:pPr>
      <w:outlineLvl w:val="9"/>
    </w:pPr>
    <w:rPr>
      <w:lang w:bidi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FF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FFE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4B104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104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B104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B1049"/>
  </w:style>
  <w:style w:type="paragraph" w:styleId="Piedepgina">
    <w:name w:val="footer"/>
    <w:basedOn w:val="Normal"/>
    <w:link w:val="PiedepginaCar"/>
    <w:uiPriority w:val="99"/>
    <w:unhideWhenUsed/>
    <w:rsid w:val="004B104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049"/>
  </w:style>
  <w:style w:type="paragraph" w:styleId="TDC2">
    <w:name w:val="toc 2"/>
    <w:basedOn w:val="Normal"/>
    <w:next w:val="Normal"/>
    <w:autoRedefine/>
    <w:uiPriority w:val="39"/>
    <w:unhideWhenUsed/>
    <w:rsid w:val="00BD4C3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X430U\OneDrive\Tradicion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F49DF-0F0E-4B29-980A-3BA9381C8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Tradicional.dotx</Template>
  <TotalTime>113</TotalTime>
  <Pages>1</Pages>
  <Words>135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UX430U</dc:creator>
  <cp:lastModifiedBy>UX430U</cp:lastModifiedBy>
  <cp:revision>8</cp:revision>
  <cp:lastPrinted>2020-12-16T00:08:00Z</cp:lastPrinted>
  <dcterms:created xsi:type="dcterms:W3CDTF">2020-12-15T22:17:00Z</dcterms:created>
  <dcterms:modified xsi:type="dcterms:W3CDTF">2020-12-16T00:10:00Z</dcterms:modified>
</cp:coreProperties>
</file>